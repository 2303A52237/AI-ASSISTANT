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jc w:val="center"/>
        <w:rPr>
          <w:rFonts w:ascii="Times New Roman" w:cs="Times New Roman" w:hAnsi="Times New Roman"/>
          <w:b/>
          <w:bCs/>
          <w:sz w:val="44"/>
          <w:szCs w:val="44"/>
          <w:u w:val="single"/>
          <w:lang w:val="en-US"/>
        </w:rPr>
      </w:pPr>
      <w:r>
        <w:rPr>
          <w:rFonts w:ascii="Times New Roman" w:cs="Times New Roman" w:hAnsi="Times New Roman"/>
          <w:b/>
          <w:bCs/>
          <w:sz w:val="44"/>
          <w:szCs w:val="44"/>
          <w:u w:val="single"/>
          <w:lang w:val="en-US"/>
        </w:rPr>
        <w:t>AI ASSISTED CODING</w:t>
      </w:r>
    </w:p>
    <w:p>
      <w:pPr>
        <w:jc w:val="center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ASSIGNMENT-4.1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cs="Times New Roman" w:hAnsi="Times New Roman"/>
          <w:sz w:val="24"/>
          <w:szCs w:val="24"/>
          <w:lang w:val="en-US"/>
        </w:rPr>
        <w:t>: P.bBharath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H.T.NO</w:t>
      </w:r>
      <w:r>
        <w:rPr>
          <w:rFonts w:ascii="Times New Roman" w:cs="Times New Roman" w:hAnsi="Times New Roman"/>
          <w:sz w:val="24"/>
          <w:szCs w:val="24"/>
          <w:lang w:val="en-US"/>
        </w:rPr>
        <w:t>:2303A52237</w:t>
      </w:r>
      <w:bookmarkStart w:id="0" w:name="_GoBack"/>
      <w:bookmarkEnd w:id="0"/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BATCH</w:t>
      </w:r>
      <w:r>
        <w:rPr>
          <w:rFonts w:ascii="Times New Roman" w:cs="Times New Roman" w:hAnsi="Times New Roman"/>
          <w:sz w:val="24"/>
          <w:szCs w:val="24"/>
          <w:lang w:val="en-US"/>
        </w:rPr>
        <w:t>:36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Problem Statement 1: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Customer Email Classification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 company receives a large number of customer emails every day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and wants to automatically classify them into the following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categories: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• Billing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• Technical Support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• Feedback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• Others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Instead of training a new machine learning model, the company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decides to use prompt engineering techniques with an existing large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language model.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Tasks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1. Prepare five short sample emails, each belonging to one of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above categories.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2. Write a zero-shot prompt to classify a given email into one of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categories without providing any examples.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3. Write a one-shot prompt by including one labeled email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example and ask the model to classify a new email.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4. Write a few-shot prompt by including two or three labeled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email examples and ask the model to classify a new email.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5. Compare the outputs obtained using zero-shot, one-shot, and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few-shot prompting techniques and briefly comment on their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effectiveness.</w:t>
      </w:r>
    </w:p>
    <w:p>
      <w:pPr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CODE: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drawing>
          <wp:inline distT="0" distB="0" distL="0" distR="0">
            <wp:extent cx="5731510" cy="140144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4014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drawing>
          <wp:inline distT="0" distB="0" distL="0" distR="0">
            <wp:extent cx="5731510" cy="142113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4211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drawing>
          <wp:inline distT="0" distB="0" distL="0" distR="0">
            <wp:extent cx="5731510" cy="139001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390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drawing>
          <wp:inline distT="0" distB="0" distL="0" distR="0">
            <wp:extent cx="5731510" cy="151320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5132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Problem Statement 2:</w:t>
      </w:r>
    </w:p>
    <w:p>
      <w:pPr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Intent Classification for Chatbot Queries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 company wants to deploy a chatbot to handle customer queries.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Each query must be classified into one of the following intents: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Account Issue, Order Status, Product Inquiry, or General Question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using prompt engineering techniques.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Tasks to be Completed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1. Prepare Sample Data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Create 6 short chatbot user queries, each mapped to one of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four intents.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2. Zero-shot Prompting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Design a prompt that asks the LLM to classify a user query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into the given intent categories without examples.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3. One-shot Prompting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Provide one labeled query in the prompt before classifying a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new query.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4. Few-shot Prompting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Include 3–5 labeled intent examples to guide the LLM before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classifying a new query.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5. Evaluation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Apply all three techniques to the same set of test queries and</w:t>
      </w:r>
    </w:p>
    <w:p>
      <w:p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document differences in performance.</w:t>
      </w:r>
    </w:p>
    <w:p>
      <w:pPr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CODE:</w:t>
      </w:r>
    </w:p>
    <w:p>
      <w:pPr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drawing>
          <wp:inline distT="0" distB="0" distL="0" distR="0">
            <wp:extent cx="5731510" cy="139255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3925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drawing>
          <wp:inline distT="0" distB="0" distL="0" distR="0">
            <wp:extent cx="5731510" cy="1403985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4039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drawing>
          <wp:inline distT="0" distB="0" distL="0" distR="0">
            <wp:extent cx="5731510" cy="1369695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3696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drawing>
          <wp:inline distT="0" distB="0" distL="0" distR="0">
            <wp:extent cx="5731510" cy="1418589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41858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image" Target="media/5.jpeg"/><Relationship Id="rId4" Type="http://schemas.openxmlformats.org/officeDocument/2006/relationships/image" Target="media/8.jpeg"/><Relationship Id="rId5" Type="http://schemas.openxmlformats.org/officeDocument/2006/relationships/image" Target="media/11.jpeg"/><Relationship Id="rId6" Type="http://schemas.openxmlformats.org/officeDocument/2006/relationships/image" Target="media/14.jpeg"/><Relationship Id="rId7" Type="http://schemas.openxmlformats.org/officeDocument/2006/relationships/image" Target="media/17.jpeg"/><Relationship Id="rId8" Type="http://schemas.openxmlformats.org/officeDocument/2006/relationships/image" Target="media/20.jpeg"/><Relationship Id="rId9" Type="http://schemas.openxmlformats.org/officeDocument/2006/relationships/image" Target="media/23.jpeg"/><Relationship Id="rId10" Type="http://schemas.openxmlformats.org/officeDocument/2006/relationships/styles" Target="styles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4</Pages>
  <Words>300</Words>
  <Characters>1606</Characters>
  <Lines>62</Lines>
  <Paragraphs>53</Paragraphs>
  <CharactersWithSpaces>1852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poreddyarunreddy018@outlook.com</dc:creator>
  <cp:lastModifiedBy>vivo user</cp:lastModifiedBy>
  <cp:revision>2</cp:revision>
  <dcterms:created xsi:type="dcterms:W3CDTF">2026-01-19T09:19:00Z</dcterms:created>
  <dcterms:modified xsi:type="dcterms:W3CDTF">2026-01-19T13:43:49Z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GrammarlyDocumentId">
    <vt:lpwstr>a33fb1f3-f639-4c73-a1df-09a7cf258ffd</vt:lpwstr>
  </property>
</Properties>
</file>